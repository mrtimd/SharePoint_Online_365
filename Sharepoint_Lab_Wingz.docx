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BE6A" w14:textId="77777777" w:rsidR="00F41A03" w:rsidRPr="00F41A03" w:rsidRDefault="00F41A03" w:rsidP="00F41A03">
      <w:r w:rsidRPr="00F41A03">
        <w:t>You should be able to get by with creating a </w:t>
      </w:r>
      <w:r w:rsidRPr="00F41A03">
        <w:rPr>
          <w:b/>
          <w:bCs/>
        </w:rPr>
        <w:t>Standard team</w:t>
      </w:r>
      <w:r w:rsidRPr="00F41A03">
        <w:t> site:</w:t>
      </w:r>
    </w:p>
    <w:p w14:paraId="39B4D77A" w14:textId="1F812863" w:rsidR="00F41A03" w:rsidRPr="00F41A03" w:rsidRDefault="00F41A03" w:rsidP="00F41A03">
      <w:r w:rsidRPr="00F41A03">
        <w:rPr>
          <w:noProof/>
        </w:rPr>
        <w:drawing>
          <wp:inline distT="0" distB="0" distL="0" distR="0" wp14:anchorId="0B561D10" wp14:editId="6F656283">
            <wp:extent cx="2762250" cy="3762375"/>
            <wp:effectExtent l="0" t="0" r="0" b="9525"/>
            <wp:docPr id="2014168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48FF" w14:textId="77777777" w:rsidR="00F41A03" w:rsidRPr="00F41A03" w:rsidRDefault="00F41A03" w:rsidP="00F41A03"/>
    <w:p w14:paraId="50EC4B22" w14:textId="77777777" w:rsidR="00F41A03" w:rsidRPr="00F41A03" w:rsidRDefault="00F41A03" w:rsidP="00F41A03">
      <w:r w:rsidRPr="00F41A03">
        <w:t>For the cktraining site, you should also add a subsite at the “sales" URL:</w:t>
      </w:r>
    </w:p>
    <w:p w14:paraId="140B31CB" w14:textId="72838F66" w:rsidR="00F41A03" w:rsidRPr="00F41A03" w:rsidRDefault="00F41A03" w:rsidP="00F41A03">
      <w:r w:rsidRPr="00F41A03">
        <w:rPr>
          <w:noProof/>
        </w:rPr>
        <w:lastRenderedPageBreak/>
        <w:drawing>
          <wp:inline distT="0" distB="0" distL="0" distR="0" wp14:anchorId="01A5A4B1" wp14:editId="359EE823">
            <wp:extent cx="5943600" cy="3715385"/>
            <wp:effectExtent l="0" t="0" r="0" b="0"/>
            <wp:docPr id="1344104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F571" w14:textId="77777777" w:rsidR="00F41A03" w:rsidRPr="00F41A03" w:rsidRDefault="00F41A03" w:rsidP="00F41A03"/>
    <w:p w14:paraId="70B1A878" w14:textId="77777777" w:rsidR="00F41A03" w:rsidRPr="00F41A03" w:rsidRDefault="00F41A03" w:rsidP="00F41A03">
      <w:r w:rsidRPr="00F41A03">
        <w:t>Thanks,</w:t>
      </w:r>
    </w:p>
    <w:p w14:paraId="6A98FB2D" w14:textId="77777777" w:rsidR="00F41A03" w:rsidRDefault="00F41A03" w:rsidP="00F41A03">
      <w:r w:rsidRPr="00F41A03">
        <w:t>Jared</w:t>
      </w:r>
    </w:p>
    <w:p w14:paraId="73101D50" w14:textId="1482757B" w:rsidR="00531E01" w:rsidRPr="00F41A03" w:rsidRDefault="00531E01" w:rsidP="00F41A03">
      <w:r>
        <w:t>Penny acct missing</w:t>
      </w:r>
    </w:p>
    <w:p w14:paraId="490AFB93" w14:textId="134BF114" w:rsidR="00584484" w:rsidRDefault="00531E01" w:rsidP="00F41A03">
      <w:r>
        <w:rPr>
          <w:noProof/>
        </w:rPr>
        <w:drawing>
          <wp:inline distT="0" distB="0" distL="0" distR="0" wp14:anchorId="2DDFB1E6" wp14:editId="7E085148">
            <wp:extent cx="4300921" cy="2467070"/>
            <wp:effectExtent l="0" t="0" r="4445" b="9525"/>
            <wp:docPr id="11904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08" cy="247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2030" w14:textId="7044EFB7" w:rsidR="00531E01" w:rsidRDefault="00531E01" w:rsidP="00F41A03">
      <w:r>
        <w:rPr>
          <w:noProof/>
        </w:rPr>
        <w:lastRenderedPageBreak/>
        <w:drawing>
          <wp:inline distT="0" distB="0" distL="0" distR="0" wp14:anchorId="53BB629C" wp14:editId="6BCF3436">
            <wp:extent cx="5930265" cy="2856230"/>
            <wp:effectExtent l="0" t="0" r="0" b="1270"/>
            <wp:docPr id="116586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B764" w14:textId="148EDAB6" w:rsidR="00531E01" w:rsidRDefault="00531E01" w:rsidP="00F41A03">
      <w:r>
        <w:rPr>
          <w:noProof/>
        </w:rPr>
        <w:drawing>
          <wp:inline distT="0" distB="0" distL="0" distR="0" wp14:anchorId="5C631C75" wp14:editId="4ACB141B">
            <wp:extent cx="5934710" cy="3426460"/>
            <wp:effectExtent l="0" t="0" r="8890" b="2540"/>
            <wp:docPr id="1437600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6179" w14:textId="5A3A95BA" w:rsidR="009D4D98" w:rsidRDefault="009D4D98" w:rsidP="00F41A03">
      <w:r>
        <w:rPr>
          <w:noProof/>
        </w:rPr>
        <w:lastRenderedPageBreak/>
        <w:drawing>
          <wp:inline distT="0" distB="0" distL="0" distR="0" wp14:anchorId="4C8C3781" wp14:editId="0213C076">
            <wp:extent cx="5943600" cy="2960370"/>
            <wp:effectExtent l="0" t="0" r="0" b="0"/>
            <wp:docPr id="1064389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9937" w14:textId="77777777" w:rsidR="00C2319D" w:rsidRDefault="00C2319D" w:rsidP="00C2319D">
      <w:r>
        <w:t>Lab F - missing items</w:t>
      </w:r>
    </w:p>
    <w:p w14:paraId="39A138F9" w14:textId="77777777" w:rsidR="00C2319D" w:rsidRDefault="00C2319D" w:rsidP="00C2319D">
      <w:r>
        <w:t>Exercise 2: Search across associated hub sites</w:t>
      </w:r>
    </w:p>
    <w:p w14:paraId="7B387DC3" w14:textId="77777777" w:rsidR="00C2319D" w:rsidRDefault="00C2319D" w:rsidP="00C2319D">
      <w:r>
        <w:t xml:space="preserve">Create Contracts Doc Lib in cktraining/sales sub site to use later </w:t>
      </w:r>
    </w:p>
    <w:p w14:paraId="413DA2F1" w14:textId="77777777" w:rsidR="00C2319D" w:rsidRDefault="00C2319D" w:rsidP="00C2319D">
      <w:r>
        <w:t>- add document titled Contract alpha financials (used Exercise 3: Create an audience targeted search web part)</w:t>
      </w:r>
    </w:p>
    <w:p w14:paraId="585FBD11" w14:textId="77777777" w:rsidR="00C2319D" w:rsidRDefault="00C2319D" w:rsidP="00C2319D">
      <w:r>
        <w:t xml:space="preserve">Where is </w:t>
      </w:r>
    </w:p>
    <w:p w14:paraId="6BE52A49" w14:textId="5F754EBE" w:rsidR="00C2319D" w:rsidRDefault="00C2319D" w:rsidP="00C2319D">
      <w:r>
        <w:t>Marketing on the top left nav, as it's linked through a hub association</w:t>
      </w:r>
    </w:p>
    <w:p w14:paraId="3CDDDB5E" w14:textId="77777777" w:rsidR="00C2319D" w:rsidRDefault="00C2319D" w:rsidP="00C2319D">
      <w:r>
        <w:t>Exercise 3: Create an audience targeted search web part</w:t>
      </w:r>
    </w:p>
    <w:p w14:paraId="7E4AF9CE" w14:textId="28298E0F" w:rsidR="00C2319D" w:rsidRDefault="00C2319D" w:rsidP="00C2319D">
      <w:r>
        <w:t>setup audience</w:t>
      </w:r>
    </w:p>
    <w:p w14:paraId="6A516E4C" w14:textId="34C84DCB" w:rsidR="00E9395E" w:rsidRDefault="00E9395E" w:rsidP="00C2319D">
      <w:r>
        <w:rPr>
          <w:noProof/>
        </w:rPr>
        <w:drawing>
          <wp:inline distT="0" distB="0" distL="0" distR="0" wp14:anchorId="0C530BF1" wp14:editId="653EC995">
            <wp:extent cx="5935345" cy="2098040"/>
            <wp:effectExtent l="0" t="0" r="8255" b="0"/>
            <wp:docPr id="635559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C055" w14:textId="213DA3F1" w:rsidR="00E9395E" w:rsidRDefault="00E9395E" w:rsidP="00C2319D">
      <w:r>
        <w:rPr>
          <w:noProof/>
        </w:rPr>
        <w:lastRenderedPageBreak/>
        <w:drawing>
          <wp:inline distT="0" distB="0" distL="0" distR="0" wp14:anchorId="1CC74EBE" wp14:editId="367E2AD3">
            <wp:extent cx="5941060" cy="3124835"/>
            <wp:effectExtent l="0" t="0" r="2540" b="0"/>
            <wp:docPr id="1309745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BBED" w14:textId="50CA06BF" w:rsidR="00AB53A2" w:rsidRDefault="00AB53A2" w:rsidP="00C2319D">
      <w:r>
        <w:rPr>
          <w:noProof/>
        </w:rPr>
        <w:drawing>
          <wp:inline distT="0" distB="0" distL="0" distR="0" wp14:anchorId="4627CFB8" wp14:editId="1521E7E5">
            <wp:extent cx="5941060" cy="2816225"/>
            <wp:effectExtent l="0" t="0" r="2540" b="3175"/>
            <wp:docPr id="1349663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22DF" w14:textId="6C8CC79B" w:rsidR="00AB53A2" w:rsidRDefault="00AB53A2" w:rsidP="00C2319D">
      <w:r>
        <w:rPr>
          <w:noProof/>
        </w:rPr>
        <w:drawing>
          <wp:inline distT="0" distB="0" distL="0" distR="0" wp14:anchorId="145D5D99" wp14:editId="1EB6F975">
            <wp:extent cx="5941060" cy="1654810"/>
            <wp:effectExtent l="0" t="0" r="2540" b="2540"/>
            <wp:docPr id="414990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BE74" w14:textId="77777777" w:rsidR="00E9395E" w:rsidRDefault="00E9395E" w:rsidP="00C2319D"/>
    <w:p w14:paraId="33232886" w14:textId="5949DF98" w:rsidR="003329D4" w:rsidRDefault="003329D4" w:rsidP="00F41A03">
      <w:r>
        <w:rPr>
          <w:noProof/>
        </w:rPr>
        <w:lastRenderedPageBreak/>
        <w:drawing>
          <wp:inline distT="0" distB="0" distL="0" distR="0" wp14:anchorId="71A94135" wp14:editId="67F26642">
            <wp:extent cx="5930265" cy="5539105"/>
            <wp:effectExtent l="0" t="0" r="0" b="4445"/>
            <wp:docPr id="1087847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F0D0" w14:textId="5D94292C" w:rsidR="003329D4" w:rsidRPr="00F41A03" w:rsidRDefault="00E108B8" w:rsidP="00F41A03">
      <w:r>
        <w:rPr>
          <w:noProof/>
        </w:rPr>
        <w:lastRenderedPageBreak/>
        <w:drawing>
          <wp:inline distT="0" distB="0" distL="0" distR="0" wp14:anchorId="4EF29575" wp14:editId="4056D0C7">
            <wp:extent cx="5935980" cy="6115685"/>
            <wp:effectExtent l="0" t="0" r="7620" b="0"/>
            <wp:docPr id="411727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1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9D4" w:rsidRPr="00F41A03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2DBC" w14:textId="77777777" w:rsidR="007C0145" w:rsidRDefault="007C0145" w:rsidP="003E260E">
      <w:pPr>
        <w:spacing w:after="0" w:line="240" w:lineRule="auto"/>
      </w:pPr>
      <w:r>
        <w:separator/>
      </w:r>
    </w:p>
  </w:endnote>
  <w:endnote w:type="continuationSeparator" w:id="0">
    <w:p w14:paraId="28FCE425" w14:textId="77777777" w:rsidR="007C0145" w:rsidRDefault="007C0145" w:rsidP="003E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A7BE" w14:textId="77777777" w:rsidR="003E260E" w:rsidRPr="003E260E" w:rsidRDefault="003E260E">
    <w:pPr>
      <w:pStyle w:val="Footer"/>
      <w:rPr>
        <w:sz w:val="12"/>
        <w:szCs w:val="12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FILENAME   \* MERGEFORMAT </w:instrText>
    </w:r>
    <w:r>
      <w:rPr>
        <w:sz w:val="12"/>
        <w:szCs w:val="12"/>
      </w:rPr>
      <w:fldChar w:fldCharType="separate"/>
    </w:r>
    <w:r w:rsidR="00860FF8">
      <w:rPr>
        <w:noProof/>
        <w:sz w:val="12"/>
        <w:szCs w:val="12"/>
      </w:rPr>
      <w:t>Document8</w:t>
    </w:r>
    <w:r>
      <w:rPr>
        <w:sz w:val="12"/>
        <w:szCs w:val="12"/>
      </w:rPr>
      <w:fldChar w:fldCharType="end"/>
    </w:r>
    <w:r w:rsidRPr="001B4BA7">
      <w:rPr>
        <w:sz w:val="12"/>
        <w:szCs w:val="12"/>
      </w:rPr>
      <w:tab/>
    </w:r>
    <w:hyperlink r:id="rId1" w:history="1">
      <w:r w:rsidRPr="001B4BA7">
        <w:rPr>
          <w:rStyle w:val="Hyperlink"/>
          <w:sz w:val="12"/>
          <w:szCs w:val="12"/>
        </w:rPr>
        <w:t>www.mediadreamsLLC.com</w:t>
      </w:r>
    </w:hyperlink>
    <w:r w:rsidRPr="001B4BA7">
      <w:rPr>
        <w:sz w:val="12"/>
        <w:szCs w:val="12"/>
      </w:rPr>
      <w:tab/>
      <w:t xml:space="preserve">Page </w:t>
    </w:r>
    <w:r w:rsidRPr="001B4BA7">
      <w:rPr>
        <w:b/>
        <w:bCs/>
        <w:sz w:val="12"/>
        <w:szCs w:val="12"/>
      </w:rPr>
      <w:fldChar w:fldCharType="begin"/>
    </w:r>
    <w:r w:rsidRPr="001B4BA7">
      <w:rPr>
        <w:b/>
        <w:bCs/>
        <w:sz w:val="12"/>
        <w:szCs w:val="12"/>
      </w:rPr>
      <w:instrText xml:space="preserve"> PAGE  \* Arabic  \* MERGEFORMAT </w:instrText>
    </w:r>
    <w:r w:rsidRPr="001B4BA7">
      <w:rPr>
        <w:b/>
        <w:bCs/>
        <w:sz w:val="12"/>
        <w:szCs w:val="12"/>
      </w:rPr>
      <w:fldChar w:fldCharType="separate"/>
    </w:r>
    <w:r>
      <w:rPr>
        <w:b/>
        <w:bCs/>
        <w:sz w:val="12"/>
        <w:szCs w:val="12"/>
      </w:rPr>
      <w:t>5</w:t>
    </w:r>
    <w:r w:rsidRPr="001B4BA7">
      <w:rPr>
        <w:b/>
        <w:bCs/>
        <w:sz w:val="12"/>
        <w:szCs w:val="12"/>
      </w:rPr>
      <w:fldChar w:fldCharType="end"/>
    </w:r>
    <w:r w:rsidRPr="001B4BA7">
      <w:rPr>
        <w:sz w:val="12"/>
        <w:szCs w:val="12"/>
      </w:rPr>
      <w:t xml:space="preserve"> of </w:t>
    </w:r>
    <w:r w:rsidRPr="001B4BA7">
      <w:rPr>
        <w:b/>
        <w:bCs/>
        <w:sz w:val="12"/>
        <w:szCs w:val="12"/>
      </w:rPr>
      <w:fldChar w:fldCharType="begin"/>
    </w:r>
    <w:r w:rsidRPr="001B4BA7">
      <w:rPr>
        <w:b/>
        <w:bCs/>
        <w:sz w:val="12"/>
        <w:szCs w:val="12"/>
      </w:rPr>
      <w:instrText xml:space="preserve"> NUMPAGES  \* Arabic  \* MERGEFORMAT </w:instrText>
    </w:r>
    <w:r w:rsidRPr="001B4BA7">
      <w:rPr>
        <w:b/>
        <w:bCs/>
        <w:sz w:val="12"/>
        <w:szCs w:val="12"/>
      </w:rPr>
      <w:fldChar w:fldCharType="separate"/>
    </w:r>
    <w:r>
      <w:rPr>
        <w:b/>
        <w:bCs/>
        <w:sz w:val="12"/>
        <w:szCs w:val="12"/>
      </w:rPr>
      <w:t>7</w:t>
    </w:r>
    <w:r w:rsidRPr="001B4BA7">
      <w:rPr>
        <w:b/>
        <w:bCs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6A94" w14:textId="77777777" w:rsidR="007C0145" w:rsidRDefault="007C0145" w:rsidP="003E260E">
      <w:pPr>
        <w:spacing w:after="0" w:line="240" w:lineRule="auto"/>
      </w:pPr>
      <w:r>
        <w:separator/>
      </w:r>
    </w:p>
  </w:footnote>
  <w:footnote w:type="continuationSeparator" w:id="0">
    <w:p w14:paraId="22BC2B74" w14:textId="77777777" w:rsidR="007C0145" w:rsidRDefault="007C0145" w:rsidP="003E2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441811" w14:paraId="45ED4F33" w14:textId="77777777" w:rsidTr="00734D23">
      <w:tc>
        <w:tcPr>
          <w:tcW w:w="3116" w:type="dxa"/>
        </w:tcPr>
        <w:p w14:paraId="77F64027" w14:textId="77777777" w:rsidR="00441811" w:rsidRDefault="00441811" w:rsidP="00441811">
          <w:pPr>
            <w:pStyle w:val="Header"/>
          </w:pPr>
          <w:r>
            <w:t>Tim’s Notes</w:t>
          </w:r>
        </w:p>
      </w:tc>
      <w:tc>
        <w:tcPr>
          <w:tcW w:w="3117" w:type="dxa"/>
        </w:tcPr>
        <w:sdt>
          <w:sdtPr>
            <w:alias w:val="Title"/>
            <w:tag w:val=""/>
            <w:id w:val="-563488008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D080989" w14:textId="0D70A60D" w:rsidR="00441811" w:rsidRDefault="00F41A03" w:rsidP="00441811">
              <w:pPr>
                <w:pStyle w:val="Header"/>
                <w:jc w:val="center"/>
              </w:pPr>
              <w:r>
                <w:t>Sharepoint_Lab_Wingz</w:t>
              </w:r>
            </w:p>
          </w:sdtContent>
        </w:sdt>
        <w:p w14:paraId="78629FDD" w14:textId="1704C763" w:rsidR="00441811" w:rsidRPr="006134C0" w:rsidRDefault="00441811" w:rsidP="00441811">
          <w:pPr>
            <w:pStyle w:val="Head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DATE \@ "M/d/yy" </w:instrText>
          </w:r>
          <w:r>
            <w:rPr>
              <w:sz w:val="16"/>
              <w:szCs w:val="16"/>
            </w:rPr>
            <w:fldChar w:fldCharType="separate"/>
          </w:r>
          <w:r w:rsidR="003329D4">
            <w:rPr>
              <w:noProof/>
              <w:sz w:val="16"/>
              <w:szCs w:val="16"/>
            </w:rPr>
            <w:t>3/18/26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3117" w:type="dxa"/>
        </w:tcPr>
        <w:p w14:paraId="7A9BCBFB" w14:textId="77777777" w:rsidR="00441811" w:rsidRDefault="00441811" w:rsidP="00441811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134F1E21" wp14:editId="5D439940">
                <wp:extent cx="685800" cy="2190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19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C042A79" w14:textId="77777777" w:rsidR="003E260E" w:rsidRDefault="003E26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FF8"/>
    <w:rsid w:val="00015064"/>
    <w:rsid w:val="000151C0"/>
    <w:rsid w:val="00083234"/>
    <w:rsid w:val="00086E40"/>
    <w:rsid w:val="000C3C95"/>
    <w:rsid w:val="000C5F93"/>
    <w:rsid w:val="000C614D"/>
    <w:rsid w:val="000F09CF"/>
    <w:rsid w:val="00116A29"/>
    <w:rsid w:val="001224F5"/>
    <w:rsid w:val="001232F1"/>
    <w:rsid w:val="0013370C"/>
    <w:rsid w:val="001438F6"/>
    <w:rsid w:val="00145585"/>
    <w:rsid w:val="001706C9"/>
    <w:rsid w:val="001A507C"/>
    <w:rsid w:val="001B3C5A"/>
    <w:rsid w:val="001E2C87"/>
    <w:rsid w:val="00214CE8"/>
    <w:rsid w:val="002156B3"/>
    <w:rsid w:val="00233F7C"/>
    <w:rsid w:val="00245FD5"/>
    <w:rsid w:val="00264288"/>
    <w:rsid w:val="00282EF1"/>
    <w:rsid w:val="002B33FD"/>
    <w:rsid w:val="002C26FC"/>
    <w:rsid w:val="002C6ABA"/>
    <w:rsid w:val="002D0706"/>
    <w:rsid w:val="002F604B"/>
    <w:rsid w:val="00322C60"/>
    <w:rsid w:val="00326D0F"/>
    <w:rsid w:val="003329D4"/>
    <w:rsid w:val="00335983"/>
    <w:rsid w:val="00350D05"/>
    <w:rsid w:val="00354630"/>
    <w:rsid w:val="003649F8"/>
    <w:rsid w:val="003714EF"/>
    <w:rsid w:val="003771C2"/>
    <w:rsid w:val="003B01EB"/>
    <w:rsid w:val="003C1CC8"/>
    <w:rsid w:val="003C2EEA"/>
    <w:rsid w:val="003C4D13"/>
    <w:rsid w:val="003D6DA2"/>
    <w:rsid w:val="003E1503"/>
    <w:rsid w:val="003E260E"/>
    <w:rsid w:val="003F6829"/>
    <w:rsid w:val="00411D91"/>
    <w:rsid w:val="00424C52"/>
    <w:rsid w:val="004277BE"/>
    <w:rsid w:val="00441811"/>
    <w:rsid w:val="00443DA5"/>
    <w:rsid w:val="00494929"/>
    <w:rsid w:val="004D41DF"/>
    <w:rsid w:val="004E519E"/>
    <w:rsid w:val="004E6DCF"/>
    <w:rsid w:val="005255CC"/>
    <w:rsid w:val="00531E01"/>
    <w:rsid w:val="0054046E"/>
    <w:rsid w:val="00577499"/>
    <w:rsid w:val="00584484"/>
    <w:rsid w:val="005910D2"/>
    <w:rsid w:val="00597317"/>
    <w:rsid w:val="005D00CF"/>
    <w:rsid w:val="005E5629"/>
    <w:rsid w:val="005E6528"/>
    <w:rsid w:val="005F4BB3"/>
    <w:rsid w:val="006027AE"/>
    <w:rsid w:val="00627D06"/>
    <w:rsid w:val="00637DA2"/>
    <w:rsid w:val="00640089"/>
    <w:rsid w:val="00650DF3"/>
    <w:rsid w:val="00656346"/>
    <w:rsid w:val="00657450"/>
    <w:rsid w:val="006747A6"/>
    <w:rsid w:val="006820B2"/>
    <w:rsid w:val="006B541A"/>
    <w:rsid w:val="006E3F4F"/>
    <w:rsid w:val="006E7E0D"/>
    <w:rsid w:val="006F1894"/>
    <w:rsid w:val="006F1EE9"/>
    <w:rsid w:val="006F5DC5"/>
    <w:rsid w:val="00700BD8"/>
    <w:rsid w:val="00707894"/>
    <w:rsid w:val="00751713"/>
    <w:rsid w:val="00752640"/>
    <w:rsid w:val="00752C07"/>
    <w:rsid w:val="00756F3F"/>
    <w:rsid w:val="007711E3"/>
    <w:rsid w:val="00796CBA"/>
    <w:rsid w:val="007A2AB2"/>
    <w:rsid w:val="007B6F83"/>
    <w:rsid w:val="007C0145"/>
    <w:rsid w:val="007C0E2E"/>
    <w:rsid w:val="007F1A37"/>
    <w:rsid w:val="00805278"/>
    <w:rsid w:val="0080737F"/>
    <w:rsid w:val="00811D70"/>
    <w:rsid w:val="00820D60"/>
    <w:rsid w:val="0082122C"/>
    <w:rsid w:val="0084166C"/>
    <w:rsid w:val="008550D0"/>
    <w:rsid w:val="008550D6"/>
    <w:rsid w:val="00860FF8"/>
    <w:rsid w:val="00876DE9"/>
    <w:rsid w:val="00896B7C"/>
    <w:rsid w:val="008F0254"/>
    <w:rsid w:val="009156FB"/>
    <w:rsid w:val="00916EF2"/>
    <w:rsid w:val="0093266B"/>
    <w:rsid w:val="00970C63"/>
    <w:rsid w:val="00971CCA"/>
    <w:rsid w:val="00972739"/>
    <w:rsid w:val="00985E2F"/>
    <w:rsid w:val="009972A7"/>
    <w:rsid w:val="009A6A95"/>
    <w:rsid w:val="009A7BB1"/>
    <w:rsid w:val="009B1090"/>
    <w:rsid w:val="009C2F70"/>
    <w:rsid w:val="009D4D98"/>
    <w:rsid w:val="009D6FDA"/>
    <w:rsid w:val="009E034A"/>
    <w:rsid w:val="00A01517"/>
    <w:rsid w:val="00A02099"/>
    <w:rsid w:val="00A07AD4"/>
    <w:rsid w:val="00A32FEF"/>
    <w:rsid w:val="00A37597"/>
    <w:rsid w:val="00A861B8"/>
    <w:rsid w:val="00AA2EA9"/>
    <w:rsid w:val="00AB53A2"/>
    <w:rsid w:val="00AF0212"/>
    <w:rsid w:val="00AF276F"/>
    <w:rsid w:val="00B12D3A"/>
    <w:rsid w:val="00B27B99"/>
    <w:rsid w:val="00B54871"/>
    <w:rsid w:val="00B60779"/>
    <w:rsid w:val="00B744A6"/>
    <w:rsid w:val="00BC7B58"/>
    <w:rsid w:val="00BF39F1"/>
    <w:rsid w:val="00C1076E"/>
    <w:rsid w:val="00C2319D"/>
    <w:rsid w:val="00C45339"/>
    <w:rsid w:val="00C66D45"/>
    <w:rsid w:val="00C97D27"/>
    <w:rsid w:val="00CC3C63"/>
    <w:rsid w:val="00CD1D42"/>
    <w:rsid w:val="00CD64E0"/>
    <w:rsid w:val="00CD7FCC"/>
    <w:rsid w:val="00D12E2F"/>
    <w:rsid w:val="00D153F7"/>
    <w:rsid w:val="00D20BEA"/>
    <w:rsid w:val="00D450F9"/>
    <w:rsid w:val="00D50B2A"/>
    <w:rsid w:val="00D725DE"/>
    <w:rsid w:val="00DA7D2E"/>
    <w:rsid w:val="00DB33A0"/>
    <w:rsid w:val="00DD6EFD"/>
    <w:rsid w:val="00DE64A4"/>
    <w:rsid w:val="00E043C1"/>
    <w:rsid w:val="00E108B8"/>
    <w:rsid w:val="00E129FE"/>
    <w:rsid w:val="00E13176"/>
    <w:rsid w:val="00E25441"/>
    <w:rsid w:val="00E307EA"/>
    <w:rsid w:val="00E75578"/>
    <w:rsid w:val="00E9395E"/>
    <w:rsid w:val="00EA3E21"/>
    <w:rsid w:val="00EE605C"/>
    <w:rsid w:val="00EE6884"/>
    <w:rsid w:val="00EF3463"/>
    <w:rsid w:val="00EF60D8"/>
    <w:rsid w:val="00F13407"/>
    <w:rsid w:val="00F41A03"/>
    <w:rsid w:val="00F42F83"/>
    <w:rsid w:val="00F46010"/>
    <w:rsid w:val="00F50E34"/>
    <w:rsid w:val="00F65D31"/>
    <w:rsid w:val="00F673E7"/>
    <w:rsid w:val="00F74FBD"/>
    <w:rsid w:val="00F818FA"/>
    <w:rsid w:val="00FA43B5"/>
    <w:rsid w:val="00FA5AA7"/>
    <w:rsid w:val="00FE1445"/>
    <w:rsid w:val="00FF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8B25"/>
  <w15:chartTrackingRefBased/>
  <w15:docId w15:val="{690687DC-BF7D-44D7-8839-BA76533F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F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D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6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60E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E260E"/>
  </w:style>
  <w:style w:type="paragraph" w:styleId="Footer">
    <w:name w:val="footer"/>
    <w:basedOn w:val="Normal"/>
    <w:link w:val="FooterChar"/>
    <w:uiPriority w:val="99"/>
    <w:unhideWhenUsed/>
    <w:rsid w:val="003E260E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E260E"/>
  </w:style>
  <w:style w:type="character" w:styleId="Hyperlink">
    <w:name w:val="Hyperlink"/>
    <w:basedOn w:val="DefaultParagraphFont"/>
    <w:uiPriority w:val="99"/>
    <w:unhideWhenUsed/>
    <w:rsid w:val="003E260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E2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1E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7D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7D0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D0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D06"/>
    <w:rPr>
      <w:i/>
      <w:iCs/>
      <w:color w:val="4472C4" w:themeColor="accent1"/>
      <w:kern w:val="2"/>
      <w:sz w:val="24"/>
      <w:szCs w:val="24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D153F7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53F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2C26FC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FC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36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11D91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1E2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diadreamsLL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tim\Documents\Custom%20Office%20Templates\Tims_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3A9D6-FB35-4A10-81F6-148F73FA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Tims_Notes.dotx</Template>
  <TotalTime>481</TotalTime>
  <Pages>1</Pages>
  <Words>111</Words>
  <Characters>490</Characters>
  <Application>Microsoft Office Word</Application>
  <DocSecurity>0</DocSecurity>
  <Lines>54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Sharepoint_Lab_Wingz</vt:lpstr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Sharepoint_Lab_Wingz</dc:title>
  <dc:subject/>
  <dc:creator>Tim Donaldson</dc:creator>
  <cp:keywords/>
  <dc:description/>
  <cp:lastModifiedBy>Tim Donaldson</cp:lastModifiedBy>
  <cp:revision>11</cp:revision>
  <cp:lastPrinted>2021-08-01T16:51:00Z</cp:lastPrinted>
  <dcterms:created xsi:type="dcterms:W3CDTF">2026-03-16T12:44:00Z</dcterms:created>
  <dcterms:modified xsi:type="dcterms:W3CDTF">2026-03-18T20:52:00Z</dcterms:modified>
</cp:coreProperties>
</file>